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D87CA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5B7B3C2C" wp14:editId="4EC386F9">
            <wp:simplePos x="0" y="0"/>
            <wp:positionH relativeFrom="margin">
              <wp:align>center</wp:align>
            </wp:positionH>
            <wp:positionV relativeFrom="margin">
              <wp:posOffset>-1479550</wp:posOffset>
            </wp:positionV>
            <wp:extent cx="8854256" cy="11007518"/>
            <wp:effectExtent l="0" t="0" r="444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4256" cy="11007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4D0065C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C9F19F7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8750949" wp14:editId="57AFFAB9">
                      <wp:extent cx="3528695" cy="1684866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8486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9B3251" w14:textId="6F5B1F92" w:rsidR="002A533C" w:rsidRPr="00D86945" w:rsidRDefault="008969FC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CLC Capstone Project Journa</w:t>
                                  </w:r>
                                  <w:r w:rsidR="002A533C">
                                    <w:t>l Sample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875094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3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" filled="f" stroked="f" strokeweight=".5pt">
                      <v:textbox>
                        <w:txbxContent>
                          <w:p w14:paraId="4F9B3251" w14:textId="6F5B1F92" w:rsidR="002A533C" w:rsidRPr="00D86945" w:rsidRDefault="008969FC" w:rsidP="00D077E9">
                            <w:pPr>
                              <w:pStyle w:val="Title"/>
                              <w:spacing w:after="0"/>
                            </w:pPr>
                            <w:r>
                              <w:t>CLC Capstone Project Journa</w:t>
                            </w:r>
                            <w:r w:rsidR="002A533C">
                              <w:t>l Sample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EB3DA71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11B21DE" wp14:editId="28EEFEB7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C64F666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58C2729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B909AB7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2227D04B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4140F89E1969488A936337B447BAC9B2"/>
              </w:placeholder>
              <w15:appearance w15:val="hidden"/>
            </w:sdtPr>
            <w:sdtEndPr/>
            <w:sdtContent>
              <w:p w14:paraId="5CC73113" w14:textId="695DD2D3" w:rsidR="00D077E9" w:rsidRPr="002A533C" w:rsidRDefault="008969FC" w:rsidP="00D077E9">
                <w:r w:rsidRPr="002A533C">
                  <w:rPr>
                    <w:rStyle w:val="SubtitleChar"/>
                  </w:rPr>
                  <w:t>2022</w:t>
                </w:r>
              </w:p>
            </w:sdtContent>
          </w:sdt>
          <w:p w14:paraId="60B2964B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73AE8DBE" wp14:editId="0A809502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0730883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E3CA6C5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7D6A025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FCA7758" w14:textId="68BC463A" w:rsidR="00D077E9" w:rsidRDefault="007273D8" w:rsidP="00D077E9">
            <w:sdt>
              <w:sdtPr>
                <w:id w:val="-1740469667"/>
                <w:placeholder>
                  <w:docPart w:val="4BA413F7D93A46AFA047F35B2B2941D9"/>
                </w:placeholder>
                <w15:appearance w15:val="hidden"/>
              </w:sdtPr>
              <w:sdtEndPr/>
              <w:sdtContent>
                <w:r w:rsidR="008969FC">
                  <w:t xml:space="preserve">  </w:t>
                </w:r>
              </w:sdtContent>
            </w:sdt>
          </w:p>
          <w:p w14:paraId="555144E2" w14:textId="4BB9CAA4" w:rsidR="00D077E9" w:rsidRDefault="008969FC" w:rsidP="00D077E9">
            <w:r>
              <w:t>Sophie Rao</w:t>
            </w:r>
          </w:p>
          <w:p w14:paraId="29CC6ABE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6C6E9BD8" w14:textId="0AF9C8EC" w:rsidR="00D077E9" w:rsidRDefault="00D077E9">
      <w:pPr>
        <w:spacing w:after="200"/>
      </w:pPr>
      <w:r w:rsidRPr="008133E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BC0418D" wp14:editId="51F88EFB">
                <wp:simplePos x="0" y="0"/>
                <wp:positionH relativeFrom="column">
                  <wp:posOffset>-746760</wp:posOffset>
                </wp:positionH>
                <wp:positionV relativeFrom="page">
                  <wp:posOffset>7345680</wp:posOffset>
                </wp:positionV>
                <wp:extent cx="7760970" cy="2703830"/>
                <wp:effectExtent l="0" t="0" r="0" b="127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270383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EB6C7" id="Rectangle 2" o:spid="_x0000_s1026" alt="colored rectangle" style="position:absolute;margin-left:-58.8pt;margin-top:578.4pt;width:611.1pt;height:212.9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" fillcolor="#194868 [1605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518EEDB" wp14:editId="18901304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AB8179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6A5D9C10" w14:textId="31D200AE" w:rsidR="00D077E9" w:rsidRDefault="008133E1" w:rsidP="00D077E9">
      <w:pPr>
        <w:pStyle w:val="Heading1"/>
      </w:pPr>
      <w:r>
        <w:lastRenderedPageBreak/>
        <w:t>Questions</w:t>
      </w:r>
    </w:p>
    <w:tbl>
      <w:tblPr>
        <w:tblW w:w="1000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04"/>
      </w:tblGrid>
      <w:tr w:rsidR="00D077E9" w14:paraId="7A6459BE" w14:textId="77777777" w:rsidTr="006A7FEA">
        <w:trPr>
          <w:trHeight w:val="3546"/>
        </w:trPr>
        <w:tc>
          <w:tcPr>
            <w:tcW w:w="10004" w:type="dxa"/>
          </w:tcPr>
          <w:p w14:paraId="5E56623D" w14:textId="77777777" w:rsidR="00DF027C" w:rsidRDefault="008133E1" w:rsidP="00DF027C">
            <w:pPr>
              <w:pStyle w:val="Content"/>
            </w:pPr>
            <w:r>
              <w:t>Is there any specific way to display art on a website portfolio?</w:t>
            </w:r>
          </w:p>
          <w:p w14:paraId="15CA7B74" w14:textId="77777777" w:rsidR="008133E1" w:rsidRDefault="008133E1" w:rsidP="00DF027C">
            <w:pPr>
              <w:pStyle w:val="Content"/>
            </w:pPr>
            <w:r>
              <w:t>Are there any design elements specific to the year (Ex. Trends in 2022)?</w:t>
            </w:r>
          </w:p>
          <w:p w14:paraId="528B6A84" w14:textId="77777777" w:rsidR="008133E1" w:rsidRDefault="008133E1" w:rsidP="00DF027C">
            <w:pPr>
              <w:pStyle w:val="Content"/>
            </w:pPr>
            <w:r>
              <w:t xml:space="preserve">Are there companies that produce the products for you, given the art? Is that a viable option for artists new to selling </w:t>
            </w:r>
            <w:proofErr w:type="spellStart"/>
            <w:proofErr w:type="gramStart"/>
            <w:r>
              <w:t>there</w:t>
            </w:r>
            <w:proofErr w:type="spellEnd"/>
            <w:proofErr w:type="gramEnd"/>
            <w:r>
              <w:t xml:space="preserve"> art?</w:t>
            </w:r>
          </w:p>
          <w:p w14:paraId="24ABE5FE" w14:textId="77777777" w:rsidR="002B0BF4" w:rsidRDefault="002B0BF4" w:rsidP="00DF027C">
            <w:pPr>
              <w:pStyle w:val="Content"/>
            </w:pPr>
          </w:p>
          <w:p w14:paraId="7507DE11" w14:textId="31BA6FD6" w:rsidR="002B0BF4" w:rsidRDefault="002B0BF4" w:rsidP="00DF027C">
            <w:pPr>
              <w:pStyle w:val="Content"/>
            </w:pPr>
            <w:r>
              <w:t xml:space="preserve">What theme should </w:t>
            </w:r>
            <w:r>
              <w:rPr>
                <w:b/>
                <w:bCs/>
              </w:rPr>
              <w:t>I</w:t>
            </w:r>
            <w:r>
              <w:t xml:space="preserve"> go for?</w:t>
            </w:r>
          </w:p>
          <w:p w14:paraId="0C2B70E8" w14:textId="77777777" w:rsidR="002B0BF4" w:rsidRDefault="002B0BF4" w:rsidP="00DF027C">
            <w:pPr>
              <w:pStyle w:val="Content"/>
            </w:pPr>
            <w:r>
              <w:t>Try out a few products first; which ones?</w:t>
            </w:r>
          </w:p>
          <w:p w14:paraId="62A8A239" w14:textId="48B3DAED" w:rsidR="002B0BF4" w:rsidRPr="002B0BF4" w:rsidRDefault="002B0BF4" w:rsidP="00DF027C">
            <w:pPr>
              <w:pStyle w:val="Content"/>
            </w:pPr>
            <w:r>
              <w:t>How do I spread my portfolio and subsequent sites to buy art from me?</w:t>
            </w:r>
          </w:p>
        </w:tc>
      </w:tr>
      <w:tr w:rsidR="00DF027C" w14:paraId="35032B2F" w14:textId="77777777" w:rsidTr="006A7FEA">
        <w:trPr>
          <w:trHeight w:val="1899"/>
        </w:trPr>
        <w:tc>
          <w:tcPr>
            <w:tcW w:w="10004" w:type="dxa"/>
            <w:shd w:val="clear" w:color="auto" w:fill="F2F2F2" w:themeFill="background1" w:themeFillShade="F2"/>
            <w:vAlign w:val="center"/>
          </w:tcPr>
          <w:p w14:paraId="76D3C395" w14:textId="77777777" w:rsidR="00DF027C" w:rsidRPr="00DF027C" w:rsidRDefault="00DF027C" w:rsidP="00DF027C">
            <w:pPr>
              <w:pStyle w:val="EmphasisText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A36308E" wp14:editId="3BF1A8F4">
                      <wp:extent cx="5422005" cy="695459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69545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A7609E" w14:textId="604064B3" w:rsidR="00DF027C" w:rsidRDefault="008133E1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</w:rPr>
                                    <w:t>“</w:t>
                                  </w:r>
                                  <w:r w:rsidR="00E05E99">
                                    <w:rPr>
                                      <w:i/>
                                      <w:sz w:val="36"/>
                                    </w:rPr>
                                    <w:t>How can I represent my art in a succinct yet stylistically representative of me?</w:t>
                                  </w:r>
                                  <w:r>
                                    <w:rPr>
                                      <w:i/>
                                      <w:sz w:val="36"/>
                                    </w:rPr>
                                    <w:t>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A36308E" id="Text Box 7" o:spid="_x0000_s1027" type="#_x0000_t202" style="width:426.9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" filled="f" stroked="f" strokeweight=".5pt">
                      <v:textbox>
                        <w:txbxContent>
                          <w:p w14:paraId="2AA7609E" w14:textId="604064B3" w:rsidR="00DF027C" w:rsidRDefault="008133E1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</w:rPr>
                              <w:t>“</w:t>
                            </w:r>
                            <w:r w:rsidR="00E05E99">
                              <w:rPr>
                                <w:i/>
                                <w:sz w:val="36"/>
                              </w:rPr>
                              <w:t>How can I represent my art in a succinct yet stylistically representative of me?</w:t>
                            </w:r>
                            <w:r>
                              <w:rPr>
                                <w:i/>
                                <w:sz w:val="36"/>
                              </w:rPr>
                              <w:t>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14:paraId="4B9A16C8" w14:textId="77777777" w:rsidTr="006A7FEA">
        <w:trPr>
          <w:trHeight w:val="5931"/>
        </w:trPr>
        <w:tc>
          <w:tcPr>
            <w:tcW w:w="10004" w:type="dxa"/>
          </w:tcPr>
          <w:p w14:paraId="559C6DE2" w14:textId="77777777" w:rsidR="00DF027C" w:rsidRDefault="00DF027C" w:rsidP="00DF027C">
            <w:pPr>
              <w:pStyle w:val="EmphasisText"/>
              <w:rPr>
                <w:i/>
                <w:sz w:val="36"/>
              </w:rPr>
            </w:pPr>
          </w:p>
          <w:p w14:paraId="318483A2" w14:textId="1B0DA663" w:rsidR="00DF027C" w:rsidRDefault="00DF027C" w:rsidP="00DF027C">
            <w:pPr>
              <w:pStyle w:val="Content"/>
            </w:pPr>
          </w:p>
          <w:p w14:paraId="43BAB033" w14:textId="7AC49835" w:rsidR="00DF027C" w:rsidRDefault="006A7FEA" w:rsidP="00DF027C">
            <w:pPr>
              <w:pStyle w:val="Content"/>
              <w:rPr>
                <w:i/>
                <w:sz w:val="36"/>
              </w:rPr>
            </w:pPr>
            <w:r>
              <w:rPr>
                <w:i/>
                <w:noProof/>
                <w:sz w:val="36"/>
              </w:rPr>
              <w:drawing>
                <wp:inline distT="0" distB="0" distL="0" distR="0" wp14:anchorId="63102CE7" wp14:editId="4973C602">
                  <wp:extent cx="6353046" cy="3472665"/>
                  <wp:effectExtent l="0" t="0" r="0" b="0"/>
                  <wp:docPr id="13" name="Picture 1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Diagram&#10;&#10;Description automatically generated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118"/>
                          <a:stretch/>
                        </pic:blipFill>
                        <pic:spPr bwMode="auto">
                          <a:xfrm>
                            <a:off x="0" y="0"/>
                            <a:ext cx="6374373" cy="3484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065FE7" w14:textId="77777777" w:rsidR="00DF027C" w:rsidRDefault="00DF027C" w:rsidP="00DF027C">
            <w:pPr>
              <w:pStyle w:val="Content"/>
              <w:rPr>
                <w:i/>
                <w:sz w:val="36"/>
              </w:rPr>
            </w:pPr>
          </w:p>
        </w:tc>
      </w:tr>
    </w:tbl>
    <w:p w14:paraId="1939C66A" w14:textId="422C5291" w:rsidR="006A7FEA" w:rsidRDefault="006A7FEA" w:rsidP="00DF027C">
      <w:r>
        <w:lastRenderedPageBreak/>
        <w:t>Making a base website for my art</w:t>
      </w:r>
    </w:p>
    <w:p w14:paraId="3C4CB33F" w14:textId="1F1CFCC8" w:rsidR="006A7FEA" w:rsidRDefault="006A7FEA" w:rsidP="00DF027C">
      <w:r>
        <w:rPr>
          <w:noProof/>
        </w:rPr>
        <w:drawing>
          <wp:inline distT="0" distB="0" distL="0" distR="0" wp14:anchorId="0DDFFF40" wp14:editId="5BFA7E25">
            <wp:extent cx="3723367" cy="1797978"/>
            <wp:effectExtent l="0" t="0" r="0" b="0"/>
            <wp:docPr id="15" name="Picture 15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5094" cy="18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097">
        <w:t xml:space="preserve">   </w:t>
      </w:r>
      <w:r w:rsidR="00752097">
        <w:sym w:font="Wingdings" w:char="F0DF"/>
      </w:r>
      <w:r w:rsidR="00752097">
        <w:t xml:space="preserve"> Title page</w:t>
      </w:r>
    </w:p>
    <w:p w14:paraId="27D5F1B8" w14:textId="49260724" w:rsidR="006A7FEA" w:rsidRDefault="006A7FEA" w:rsidP="00DF027C">
      <w:r>
        <w:rPr>
          <w:noProof/>
        </w:rPr>
        <w:drawing>
          <wp:anchor distT="0" distB="0" distL="114300" distR="114300" simplePos="0" relativeHeight="251661312" behindDoc="0" locked="0" layoutInCell="1" allowOverlap="1" wp14:anchorId="47471019" wp14:editId="4B94E37C">
            <wp:simplePos x="0" y="0"/>
            <wp:positionH relativeFrom="column">
              <wp:posOffset>-2055</wp:posOffset>
            </wp:positionH>
            <wp:positionV relativeFrom="paragraph">
              <wp:posOffset>-4195</wp:posOffset>
            </wp:positionV>
            <wp:extent cx="3729519" cy="1710114"/>
            <wp:effectExtent l="0" t="0" r="4445" b="4445"/>
            <wp:wrapSquare wrapText="bothSides"/>
            <wp:docPr id="16" name="Picture 16" descr="A picture containing text, nature, cloud,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nature, cloud, cloud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519" cy="1710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097">
        <w:sym w:font="Wingdings" w:char="F0DF"/>
      </w:r>
      <w:r w:rsidR="00752097">
        <w:t xml:space="preserve"> Navigation Bar</w:t>
      </w:r>
    </w:p>
    <w:p w14:paraId="52ECCEA3" w14:textId="61C025E5" w:rsidR="00752097" w:rsidRDefault="00752097" w:rsidP="00DF027C"/>
    <w:p w14:paraId="237AA480" w14:textId="330581F7" w:rsidR="00752097" w:rsidRDefault="00752097" w:rsidP="00DF027C"/>
    <w:p w14:paraId="1E33FA01" w14:textId="4B0AB0B6" w:rsidR="00752097" w:rsidRDefault="00752097" w:rsidP="00DF027C"/>
    <w:p w14:paraId="439715A7" w14:textId="4E9C0957" w:rsidR="00752097" w:rsidRDefault="00752097" w:rsidP="00DF027C">
      <w:r>
        <w:sym w:font="Wingdings" w:char="F0DF"/>
      </w:r>
      <w:r>
        <w:t xml:space="preserve"> Art that repeats between sections of text</w:t>
      </w:r>
    </w:p>
    <w:p w14:paraId="34DE2C9A" w14:textId="77777777" w:rsidR="00752097" w:rsidRDefault="00752097" w:rsidP="00DF027C">
      <w:r>
        <w:rPr>
          <w:noProof/>
        </w:rPr>
        <w:drawing>
          <wp:anchor distT="0" distB="0" distL="114300" distR="114300" simplePos="0" relativeHeight="251662336" behindDoc="0" locked="0" layoutInCell="1" allowOverlap="1" wp14:anchorId="7A337522" wp14:editId="6482A7C3">
            <wp:simplePos x="0" y="0"/>
            <wp:positionH relativeFrom="column">
              <wp:posOffset>-2055</wp:posOffset>
            </wp:positionH>
            <wp:positionV relativeFrom="paragraph">
              <wp:posOffset>214259</wp:posOffset>
            </wp:positionV>
            <wp:extent cx="3742690" cy="644122"/>
            <wp:effectExtent l="0" t="0" r="0" b="3810"/>
            <wp:wrapSquare wrapText="bothSides"/>
            <wp:docPr id="19" name="Picture 19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644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E83CC58" w14:textId="525EE4E0" w:rsidR="006A7FEA" w:rsidRDefault="00752097" w:rsidP="00DF027C">
      <w:r>
        <w:sym w:font="Wingdings" w:char="F0DF"/>
      </w:r>
      <w:r>
        <w:t xml:space="preserve"> Repeating section of text</w:t>
      </w:r>
    </w:p>
    <w:p w14:paraId="56C0132B" w14:textId="01090E3E" w:rsidR="006A7FEA" w:rsidRDefault="006A7FEA" w:rsidP="00DF027C">
      <w:r>
        <w:rPr>
          <w:noProof/>
        </w:rPr>
        <w:drawing>
          <wp:inline distT="0" distB="0" distL="0" distR="0" wp14:anchorId="666EB5E4" wp14:editId="32830F28">
            <wp:extent cx="3742743" cy="1530849"/>
            <wp:effectExtent l="0" t="0" r="0" b="0"/>
            <wp:docPr id="18" name="Picture 18" descr="A picture containing swimming, ocean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swimming, ocean flo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919" cy="156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FFFE" w14:textId="109B9195" w:rsidR="006A7FEA" w:rsidRDefault="00752097" w:rsidP="00DF027C">
      <w:r>
        <w:rPr>
          <w:noProof/>
        </w:rPr>
        <w:drawing>
          <wp:inline distT="0" distB="0" distL="0" distR="0" wp14:anchorId="71C3E4D5" wp14:editId="08A2E02A">
            <wp:extent cx="3760993" cy="647272"/>
            <wp:effectExtent l="0" t="0" r="0" b="635"/>
            <wp:docPr id="17" name="Picture 17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0544" cy="66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CA1C" w14:textId="531F1F01" w:rsidR="00752097" w:rsidRDefault="00752097" w:rsidP="00DF027C">
      <w:r>
        <w:rPr>
          <w:noProof/>
        </w:rPr>
        <w:drawing>
          <wp:inline distT="0" distB="0" distL="0" distR="0" wp14:anchorId="3C93C1E2" wp14:editId="7E06B63F">
            <wp:extent cx="3747360" cy="1530850"/>
            <wp:effectExtent l="0" t="0" r="5715" b="0"/>
            <wp:docPr id="20" name="Picture 20" descr="A picture containing text, water, outdoor,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water, outdoor, spo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554" cy="15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3F61" w14:textId="09AA7BA6" w:rsidR="00752097" w:rsidRDefault="00361413" w:rsidP="00DF027C">
      <w:r>
        <w:lastRenderedPageBreak/>
        <w:t>My Base Code so far:</w:t>
      </w:r>
      <w:r w:rsidR="00752097">
        <w:rPr>
          <w:noProof/>
        </w:rPr>
        <w:drawing>
          <wp:inline distT="0" distB="0" distL="0" distR="0" wp14:anchorId="1881F1A4" wp14:editId="7952BE2F">
            <wp:extent cx="6309360" cy="3358515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ABCA" w14:textId="14A78C9F" w:rsidR="00752097" w:rsidRDefault="00752097" w:rsidP="002A533C">
      <w:pPr>
        <w:spacing w:after="200"/>
      </w:pPr>
      <w:r>
        <w:t>Difficult Code Sections… Found a solution for online, and edited to fit my code:</w:t>
      </w:r>
    </w:p>
    <w:p w14:paraId="5733400E" w14:textId="62AE36D0" w:rsidR="00752097" w:rsidRDefault="00752097" w:rsidP="00DF027C">
      <w:r>
        <w:t>My CSS Code for the alternating backgrounds:</w:t>
      </w:r>
    </w:p>
    <w:p w14:paraId="039AF56D" w14:textId="748231A4" w:rsidR="00752097" w:rsidRDefault="00752097" w:rsidP="00DF027C">
      <w:r>
        <w:rPr>
          <w:noProof/>
        </w:rPr>
        <w:drawing>
          <wp:inline distT="0" distB="0" distL="0" distR="0" wp14:anchorId="7B627F9E" wp14:editId="33991446">
            <wp:extent cx="4271481" cy="2633134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036" cy="264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68B9" w14:textId="0DE0474C" w:rsidR="00752097" w:rsidRDefault="00752097" w:rsidP="00DF027C"/>
    <w:p w14:paraId="701BF99C" w14:textId="3C9D0F74" w:rsidR="00752097" w:rsidRPr="002B0BF4" w:rsidRDefault="00752097" w:rsidP="00DF027C">
      <w:pPr>
        <w:rPr>
          <w:lang w:val="fr-CA"/>
        </w:rPr>
      </w:pPr>
      <w:r w:rsidRPr="002B0BF4">
        <w:rPr>
          <w:lang w:val="fr-CA"/>
        </w:rPr>
        <w:t xml:space="preserve">Source Code </w:t>
      </w:r>
      <w:proofErr w:type="spellStart"/>
      <w:r w:rsidRPr="002B0BF4">
        <w:rPr>
          <w:lang w:val="fr-CA"/>
        </w:rPr>
        <w:t>From</w:t>
      </w:r>
      <w:proofErr w:type="spellEnd"/>
      <w:r w:rsidRPr="002B0BF4">
        <w:rPr>
          <w:lang w:val="fr-CA"/>
        </w:rPr>
        <w:t>:</w:t>
      </w:r>
    </w:p>
    <w:p w14:paraId="7066A8C2" w14:textId="38D15921" w:rsidR="00752097" w:rsidRPr="002B0BF4" w:rsidRDefault="007273D8" w:rsidP="00DF027C">
      <w:pPr>
        <w:rPr>
          <w:lang w:val="fr-CA"/>
        </w:rPr>
      </w:pPr>
      <w:hyperlink r:id="rId17" w:history="1">
        <w:r w:rsidR="00752097" w:rsidRPr="002B0BF4">
          <w:rPr>
            <w:rStyle w:val="Hyperlink"/>
            <w:lang w:val="fr-CA"/>
          </w:rPr>
          <w:t>https://www.w3schools.com/howto/howto_css_parallax.asp</w:t>
        </w:r>
      </w:hyperlink>
    </w:p>
    <w:p w14:paraId="52552A91" w14:textId="0C59017D" w:rsidR="00752097" w:rsidRDefault="00752097" w:rsidP="00DF027C">
      <w:r>
        <w:t>To work on: Implement</w:t>
      </w:r>
      <w:r w:rsidR="00361413">
        <w:t xml:space="preserve">ing </w:t>
      </w:r>
      <w:r>
        <w:t>layers</w:t>
      </w:r>
    </w:p>
    <w:p w14:paraId="08AAE659" w14:textId="58F6018B" w:rsidR="00361413" w:rsidRDefault="007273D8" w:rsidP="00DF027C">
      <w:hyperlink r:id="rId18" w:history="1">
        <w:r w:rsidR="00361413" w:rsidRPr="00D4758C">
          <w:rPr>
            <w:rStyle w:val="Hyperlink"/>
          </w:rPr>
          <w:t>https://medium.com/@dailyfire/pure-css-parallax-simple-tricks-da102d0ffdb9</w:t>
        </w:r>
      </w:hyperlink>
    </w:p>
    <w:p w14:paraId="59F9DACC" w14:textId="77777777" w:rsidR="00361413" w:rsidRDefault="00361413">
      <w:pPr>
        <w:spacing w:after="200"/>
      </w:pPr>
      <w:r>
        <w:br w:type="page"/>
      </w:r>
    </w:p>
    <w:p w14:paraId="4460E36C" w14:textId="45DD79D5" w:rsidR="00752097" w:rsidRDefault="00361413" w:rsidP="00DF027C">
      <w:r>
        <w:lastRenderedPageBreak/>
        <w:t>What I Want and Will Work To?</w:t>
      </w:r>
    </w:p>
    <w:p w14:paraId="5C97BF03" w14:textId="2550CDAC" w:rsidR="00361413" w:rsidRDefault="00361413" w:rsidP="00DF027C">
      <w:r>
        <w:t>Add a gallery with dominant photos:</w:t>
      </w:r>
    </w:p>
    <w:p w14:paraId="27EF08FE" w14:textId="342A2ACC" w:rsidR="00361413" w:rsidRDefault="007273D8" w:rsidP="00DF027C">
      <w:hyperlink r:id="rId19" w:history="1">
        <w:r w:rsidR="00361413" w:rsidRPr="00D4758C">
          <w:rPr>
            <w:rStyle w:val="Hyperlink"/>
          </w:rPr>
          <w:t>https://www.pixpa.com/blog/artist-portfolio-websites</w:t>
        </w:r>
      </w:hyperlink>
      <w:r w:rsidR="00361413">
        <w:t xml:space="preserve"> </w:t>
      </w:r>
    </w:p>
    <w:p w14:paraId="50B89FAD" w14:textId="44E10B5D" w:rsidR="00361413" w:rsidRDefault="007273D8" w:rsidP="00DF027C">
      <w:hyperlink r:id="rId20" w:history="1">
        <w:r w:rsidR="00361413" w:rsidRPr="00D4758C">
          <w:rPr>
            <w:rStyle w:val="Hyperlink"/>
          </w:rPr>
          <w:t>https://www.booooooom.com/2017/09/06/19-art-portfolio-examples-for-inspiration/</w:t>
        </w:r>
      </w:hyperlink>
    </w:p>
    <w:p w14:paraId="047E8132" w14:textId="61D9367E" w:rsidR="00361413" w:rsidRDefault="007273D8" w:rsidP="00DF027C">
      <w:pPr>
        <w:rPr>
          <w:rStyle w:val="Hyperlink"/>
        </w:rPr>
      </w:pPr>
      <w:hyperlink r:id="rId21" w:history="1">
        <w:r w:rsidR="00361413" w:rsidRPr="00D4758C">
          <w:rPr>
            <w:rStyle w:val="Hyperlink"/>
          </w:rPr>
          <w:t>https://zyro.com/blog/artist-portfolio-website-examples/</w:t>
        </w:r>
      </w:hyperlink>
    </w:p>
    <w:p w14:paraId="650C6EAA" w14:textId="4EF8D55A" w:rsidR="002A533C" w:rsidRDefault="002A533C" w:rsidP="00DF027C">
      <w:r>
        <w:rPr>
          <w:noProof/>
        </w:rPr>
        <w:drawing>
          <wp:inline distT="0" distB="0" distL="0" distR="0" wp14:anchorId="3B1DBFED" wp14:editId="0751BEFC">
            <wp:extent cx="4445000" cy="2241289"/>
            <wp:effectExtent l="0" t="0" r="0" b="6985"/>
            <wp:docPr id="4" name="Picture 4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whiteboa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2690" cy="224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A38D" w14:textId="68B63ADF" w:rsidR="00361413" w:rsidRDefault="00361413" w:rsidP="00DF027C"/>
    <w:p w14:paraId="31FD5CC5" w14:textId="172BC8A0" w:rsidR="00361413" w:rsidRDefault="00361413" w:rsidP="00DF027C">
      <w:r>
        <w:t>Add a section for social media!</w:t>
      </w:r>
    </w:p>
    <w:p w14:paraId="05BC669D" w14:textId="27B94943" w:rsidR="002B0BF4" w:rsidRDefault="002B0BF4" w:rsidP="00DF027C"/>
    <w:p w14:paraId="0A3C59F9" w14:textId="3A8BE105" w:rsidR="002B0BF4" w:rsidRDefault="002B0BF4" w:rsidP="00DF027C">
      <w:r>
        <w:t xml:space="preserve">I want a site that, like </w:t>
      </w:r>
      <w:proofErr w:type="gramStart"/>
      <w:r>
        <w:t>it’s</w:t>
      </w:r>
      <w:proofErr w:type="gramEnd"/>
      <w:r>
        <w:t xml:space="preserve"> name, is a portfolio. However, coding an interactive website for sales is too complicated and finnicky, so if I want to have a place to sell art, too, will have to link to another pre-existing shopping site (ex. Redbubble, Etsy).</w:t>
      </w:r>
    </w:p>
    <w:p w14:paraId="23443FE1" w14:textId="17F7D3DF" w:rsidR="002B0BF4" w:rsidRDefault="002B0BF4" w:rsidP="00DF027C">
      <w:r>
        <w:t xml:space="preserve">Therefore, I will have the main portfolio site, which really showcases my art, and a linked Redbubble/Etsy shop where customers can </w:t>
      </w:r>
      <w:proofErr w:type="gramStart"/>
      <w:r>
        <w:t>actually purchase</w:t>
      </w:r>
      <w:proofErr w:type="gramEnd"/>
      <w:r>
        <w:t xml:space="preserve"> something.</w:t>
      </w:r>
    </w:p>
    <w:p w14:paraId="56E8A227" w14:textId="35A1A70F" w:rsidR="00D56104" w:rsidRDefault="00D56104" w:rsidP="00DF027C"/>
    <w:p w14:paraId="1592ABB7" w14:textId="3A99A8A1" w:rsidR="00D56104" w:rsidRDefault="00D56104" w:rsidP="00DF027C">
      <w:r>
        <w:t>Process/Plan:</w:t>
      </w:r>
    </w:p>
    <w:p w14:paraId="33E70E77" w14:textId="5ED83218" w:rsidR="00D56104" w:rsidRDefault="002B0BF4" w:rsidP="002B0BF4">
      <w:pPr>
        <w:pStyle w:val="ListParagraph"/>
        <w:numPr>
          <w:ilvl w:val="0"/>
          <w:numId w:val="1"/>
        </w:numPr>
      </w:pPr>
      <w:r>
        <w:t>Code a portfolio website by myself</w:t>
      </w:r>
    </w:p>
    <w:p w14:paraId="2706BDFA" w14:textId="7D4BF9E8" w:rsidR="002B0BF4" w:rsidRDefault="002B0BF4" w:rsidP="002B0BF4">
      <w:pPr>
        <w:pStyle w:val="ListParagraph"/>
        <w:numPr>
          <w:ilvl w:val="0"/>
          <w:numId w:val="1"/>
        </w:numPr>
      </w:pPr>
      <w:r>
        <w:t>Curate/make art to put on portfolio</w:t>
      </w:r>
    </w:p>
    <w:p w14:paraId="3A44BA30" w14:textId="36E28513" w:rsidR="002B0BF4" w:rsidRDefault="002B0BF4" w:rsidP="002B0BF4">
      <w:pPr>
        <w:pStyle w:val="ListParagraph"/>
        <w:numPr>
          <w:ilvl w:val="0"/>
          <w:numId w:val="1"/>
        </w:numPr>
      </w:pPr>
      <w:r>
        <w:t xml:space="preserve">Create accounts on sites such as Redbubble and Etsy </w:t>
      </w:r>
      <w:r>
        <w:sym w:font="Wingdings" w:char="F0E0"/>
      </w:r>
      <w:r>
        <w:t xml:space="preserve"> Can sell art!</w:t>
      </w:r>
    </w:p>
    <w:p w14:paraId="2B17FA14" w14:textId="7362AC5A" w:rsidR="002B0BF4" w:rsidRDefault="002B0BF4" w:rsidP="002B0BF4">
      <w:pPr>
        <w:pStyle w:val="ListParagraph"/>
        <w:numPr>
          <w:ilvl w:val="0"/>
          <w:numId w:val="1"/>
        </w:numPr>
      </w:pPr>
      <w:r>
        <w:t>Put art on here as well</w:t>
      </w:r>
    </w:p>
    <w:p w14:paraId="2B7AFE12" w14:textId="5A916710" w:rsidR="002B0BF4" w:rsidRDefault="002B0BF4" w:rsidP="002B0BF4">
      <w:pPr>
        <w:pStyle w:val="ListParagraph"/>
        <w:numPr>
          <w:ilvl w:val="1"/>
          <w:numId w:val="1"/>
        </w:numPr>
      </w:pPr>
      <w:r>
        <w:t>Research and turn existing art into the correct formats for certain products (ex. Cutouts for stickers and keychains, etc.)</w:t>
      </w:r>
    </w:p>
    <w:p w14:paraId="25F2E925" w14:textId="4A4BC999" w:rsidR="002B0BF4" w:rsidRDefault="002B0BF4" w:rsidP="002A533C">
      <w:pPr>
        <w:pStyle w:val="ListParagraph"/>
        <w:numPr>
          <w:ilvl w:val="0"/>
          <w:numId w:val="1"/>
        </w:numPr>
      </w:pPr>
      <w:r>
        <w:t xml:space="preserve">Promote portfolio and accounts on social media </w:t>
      </w:r>
      <w:r>
        <w:sym w:font="Wingdings" w:char="F0E0"/>
      </w:r>
      <w:r>
        <w:t xml:space="preserve"> Hopefully gain traffic from one site to another</w:t>
      </w:r>
    </w:p>
    <w:p w14:paraId="0779AC0E" w14:textId="7AD7B676" w:rsidR="002B0BF4" w:rsidRDefault="002B0BF4" w:rsidP="002B0BF4">
      <w:r>
        <w:lastRenderedPageBreak/>
        <w:t>Research on Redbubble and Etsy:</w:t>
      </w:r>
    </w:p>
    <w:p w14:paraId="407FBE29" w14:textId="79045A8F" w:rsidR="002B0BF4" w:rsidRDefault="002B0BF4" w:rsidP="002B0BF4">
      <w:r>
        <w:t>Etsy:</w:t>
      </w:r>
    </w:p>
    <w:p w14:paraId="37132134" w14:textId="0D02BF29" w:rsidR="002B0BF4" w:rsidRDefault="002B0BF4" w:rsidP="002B0BF4">
      <w:pPr>
        <w:pStyle w:val="ListParagraph"/>
        <w:numPr>
          <w:ilvl w:val="0"/>
          <w:numId w:val="1"/>
        </w:numPr>
      </w:pPr>
      <w:r>
        <w:t>Great for selling your own products, produced by yourself!</w:t>
      </w:r>
    </w:p>
    <w:p w14:paraId="3D6C33FD" w14:textId="3033D6EA" w:rsidR="002B0BF4" w:rsidRDefault="002B0BF4" w:rsidP="002B0BF4">
      <w:pPr>
        <w:pStyle w:val="ListParagraph"/>
        <w:numPr>
          <w:ilvl w:val="0"/>
          <w:numId w:val="1"/>
        </w:numPr>
      </w:pPr>
      <w:r>
        <w:t xml:space="preserve">However, hard to get </w:t>
      </w:r>
      <w:r w:rsidR="003C301E">
        <w:t>traffic and attention</w:t>
      </w:r>
    </w:p>
    <w:p w14:paraId="4FC88CF9" w14:textId="63DFBCCD" w:rsidR="003C301E" w:rsidRDefault="003C301E" w:rsidP="002B0BF4">
      <w:pPr>
        <w:pStyle w:val="ListParagraph"/>
        <w:numPr>
          <w:ilvl w:val="0"/>
          <w:numId w:val="1"/>
        </w:numPr>
      </w:pPr>
      <w:r>
        <w:t>Harder, but not impossible to make money</w:t>
      </w:r>
    </w:p>
    <w:p w14:paraId="195AEE0D" w14:textId="10854497" w:rsidR="003C301E" w:rsidRDefault="003C301E" w:rsidP="002B0BF4">
      <w:pPr>
        <w:pStyle w:val="ListParagraph"/>
        <w:numPr>
          <w:ilvl w:val="0"/>
          <w:numId w:val="1"/>
        </w:numPr>
      </w:pPr>
      <w:r>
        <w:t>Will have to produce all products by myself</w:t>
      </w:r>
    </w:p>
    <w:p w14:paraId="63A520FB" w14:textId="7D8F7DDC" w:rsidR="003C301E" w:rsidRDefault="003C301E" w:rsidP="002B0BF4">
      <w:pPr>
        <w:pStyle w:val="ListParagraph"/>
        <w:numPr>
          <w:ilvl w:val="0"/>
          <w:numId w:val="1"/>
        </w:numPr>
      </w:pPr>
      <w:r>
        <w:t>Having a large social media presence really helps to send traffic to Etsy shop!</w:t>
      </w:r>
    </w:p>
    <w:p w14:paraId="04DC6B05" w14:textId="3C385696" w:rsidR="003C301E" w:rsidRDefault="003C301E" w:rsidP="003C301E">
      <w:pPr>
        <w:pStyle w:val="ListParagraph"/>
        <w:numPr>
          <w:ilvl w:val="1"/>
          <w:numId w:val="1"/>
        </w:numPr>
      </w:pPr>
      <w:r>
        <w:t>Unfortunately, I don’t have that</w:t>
      </w:r>
    </w:p>
    <w:p w14:paraId="585E79E7" w14:textId="313B18F4" w:rsidR="003C301E" w:rsidRDefault="003C301E" w:rsidP="003C301E">
      <w:hyperlink r:id="rId23" w:history="1">
        <w:r w:rsidRPr="00817190">
          <w:rPr>
            <w:rStyle w:val="Hyperlink"/>
          </w:rPr>
          <w:t>https://www.redbubble.com/</w:t>
        </w:r>
      </w:hyperlink>
    </w:p>
    <w:p w14:paraId="608D222D" w14:textId="39903312" w:rsidR="003C301E" w:rsidRDefault="003C301E" w:rsidP="003C301E">
      <w:hyperlink r:id="rId24" w:history="1">
        <w:r w:rsidRPr="00817190">
          <w:rPr>
            <w:rStyle w:val="Hyperlink"/>
          </w:rPr>
          <w:t>https://www.adamenfroy.com/how-to-sell-on-etsy</w:t>
        </w:r>
      </w:hyperlink>
    </w:p>
    <w:p w14:paraId="5ABB3B3E" w14:textId="77777777" w:rsidR="003C301E" w:rsidRDefault="003C301E" w:rsidP="003C301E"/>
    <w:p w14:paraId="1896E792" w14:textId="7CA6C226" w:rsidR="003C301E" w:rsidRDefault="003C301E" w:rsidP="003C301E">
      <w:r>
        <w:t>Redbubble:</w:t>
      </w:r>
    </w:p>
    <w:p w14:paraId="247329D6" w14:textId="0A5C37CA" w:rsidR="003C301E" w:rsidRDefault="003C301E" w:rsidP="003C301E">
      <w:pPr>
        <w:pStyle w:val="ListParagraph"/>
        <w:numPr>
          <w:ilvl w:val="0"/>
          <w:numId w:val="1"/>
        </w:numPr>
      </w:pPr>
      <w:r>
        <w:t xml:space="preserve">Creates the products for you! All you </w:t>
      </w:r>
      <w:proofErr w:type="gramStart"/>
      <w:r>
        <w:t>have to</w:t>
      </w:r>
      <w:proofErr w:type="gramEnd"/>
      <w:r>
        <w:t xml:space="preserve"> do is send in your own art</w:t>
      </w:r>
    </w:p>
    <w:p w14:paraId="0ED4FC2E" w14:textId="73892FC6" w:rsidR="003C301E" w:rsidRDefault="003C301E" w:rsidP="003C301E">
      <w:pPr>
        <w:pStyle w:val="ListParagraph"/>
        <w:numPr>
          <w:ilvl w:val="0"/>
          <w:numId w:val="1"/>
        </w:numPr>
      </w:pPr>
      <w:r>
        <w:t>However, takes a cut from whatever you make</w:t>
      </w:r>
    </w:p>
    <w:p w14:paraId="70FAC0ED" w14:textId="33E6A776" w:rsidR="003C301E" w:rsidRDefault="003C301E" w:rsidP="003C301E">
      <w:pPr>
        <w:pStyle w:val="ListParagraph"/>
        <w:numPr>
          <w:ilvl w:val="1"/>
          <w:numId w:val="1"/>
        </w:numPr>
      </w:pPr>
      <w:r>
        <w:t>There is the fact that they DO make the products, which is usually a huge cost and time-consuming activity</w:t>
      </w:r>
    </w:p>
    <w:p w14:paraId="4035CF2C" w14:textId="3ADA343D" w:rsidR="003C301E" w:rsidRDefault="003C301E" w:rsidP="003C301E">
      <w:pPr>
        <w:pStyle w:val="ListParagraph"/>
        <w:numPr>
          <w:ilvl w:val="2"/>
          <w:numId w:val="1"/>
        </w:numPr>
      </w:pPr>
      <w:r>
        <w:t>Default set to Redbubble takes 80% of profits… can change yourself a little</w:t>
      </w:r>
    </w:p>
    <w:p w14:paraId="7BCE897B" w14:textId="3ADA343D" w:rsidR="003C301E" w:rsidRDefault="003C301E" w:rsidP="003C301E">
      <w:hyperlink r:id="rId25" w:history="1">
        <w:r w:rsidRPr="00817190">
          <w:rPr>
            <w:rStyle w:val="Hyperlink"/>
          </w:rPr>
          <w:t>https://www.michaelessek.com/sell-on-redbubble/#:~:text=By%20default%2C%20Redbubble%20sets%20the%20artist%20margin%20to%2020%25</w:t>
        </w:r>
      </w:hyperlink>
      <w:r w:rsidRPr="003C301E">
        <w:t>.</w:t>
      </w:r>
    </w:p>
    <w:p w14:paraId="6CF5093B" w14:textId="5589BE8E" w:rsidR="003C301E" w:rsidRDefault="003C301E" w:rsidP="003C301E">
      <w:hyperlink r:id="rId26" w:history="1">
        <w:r w:rsidRPr="00817190">
          <w:rPr>
            <w:rStyle w:val="Hyperlink"/>
          </w:rPr>
          <w:t>https://help.redbubble.com/hc/en-us/articles/202270799-How-much-do-I-earn-from-my-sales-</w:t>
        </w:r>
      </w:hyperlink>
    </w:p>
    <w:p w14:paraId="17C8CA4E" w14:textId="338686A8" w:rsidR="003C301E" w:rsidRDefault="003C301E" w:rsidP="003C301E">
      <w:hyperlink r:id="rId27" w:history="1">
        <w:r w:rsidRPr="00817190">
          <w:rPr>
            <w:rStyle w:val="Hyperlink"/>
          </w:rPr>
          <w:t>https://www.quora.com/What-percentage-does-Redbubble-take</w:t>
        </w:r>
      </w:hyperlink>
    </w:p>
    <w:p w14:paraId="6204221E" w14:textId="21EED5B9" w:rsidR="003C301E" w:rsidRDefault="003C301E" w:rsidP="003C301E">
      <w:hyperlink r:id="rId28" w:history="1">
        <w:r w:rsidRPr="00817190">
          <w:rPr>
            <w:rStyle w:val="Hyperlink"/>
          </w:rPr>
          <w:t>https://www.redbubble.com/</w:t>
        </w:r>
      </w:hyperlink>
    </w:p>
    <w:p w14:paraId="6D18900B" w14:textId="49B31CF7" w:rsidR="003C301E" w:rsidRDefault="003C301E" w:rsidP="003C301E"/>
    <w:p w14:paraId="2DA9E11E" w14:textId="77777777" w:rsidR="003C301E" w:rsidRDefault="003C301E">
      <w:pPr>
        <w:spacing w:after="200"/>
      </w:pPr>
      <w:r>
        <w:br w:type="page"/>
      </w:r>
    </w:p>
    <w:p w14:paraId="776AFF9A" w14:textId="6231DAF5" w:rsidR="003C301E" w:rsidRDefault="003C301E" w:rsidP="003C301E">
      <w:r>
        <w:lastRenderedPageBreak/>
        <w:t>What sells better?</w:t>
      </w:r>
    </w:p>
    <w:p w14:paraId="234F5543" w14:textId="4519563B" w:rsidR="003C301E" w:rsidRDefault="003C301E" w:rsidP="003C301E">
      <w:hyperlink r:id="rId29" w:history="1">
        <w:r w:rsidRPr="00817190">
          <w:rPr>
            <w:rStyle w:val="Hyperlink"/>
          </w:rPr>
          <w:t>https://printbest.com/blog/11-products-that-artists-are-making-money-with-in-2021/</w:t>
        </w:r>
      </w:hyperlink>
    </w:p>
    <w:p w14:paraId="257411FF" w14:textId="1A1C3A3E" w:rsidR="003C301E" w:rsidRDefault="003C301E" w:rsidP="003C301E">
      <w:hyperlink r:id="rId30" w:history="1">
        <w:r w:rsidRPr="00817190">
          <w:rPr>
            <w:rStyle w:val="Hyperlink"/>
          </w:rPr>
          <w:t>https://www.etsy.com/listing/981130694/mp100-slice-of-life-post-cards?ref=shop_home_recs_2&amp;crt=1</w:t>
        </w:r>
      </w:hyperlink>
    </w:p>
    <w:p w14:paraId="58A14E6D" w14:textId="677D6EC4" w:rsidR="003C301E" w:rsidRDefault="003C301E" w:rsidP="003C301E">
      <w:r>
        <w:t>Postcards, prints, and maybe keychains, are the easiest to produce</w:t>
      </w:r>
    </w:p>
    <w:p w14:paraId="520F4CCA" w14:textId="5E99291B" w:rsidR="003C301E" w:rsidRDefault="003C301E" w:rsidP="003C301E">
      <w:r>
        <w:t>Art won’t have to be formatted as much this way</w:t>
      </w:r>
    </w:p>
    <w:p w14:paraId="34CAC69A" w14:textId="5881CBF8" w:rsidR="003C301E" w:rsidRDefault="003C301E" w:rsidP="003C301E">
      <w:r>
        <w:t>Printing can also be done by myself in small numbers!</w:t>
      </w:r>
    </w:p>
    <w:p w14:paraId="067ADDB0" w14:textId="32974E54" w:rsidR="002A533C" w:rsidRDefault="002A533C" w:rsidP="003C301E"/>
    <w:p w14:paraId="71A4B87D" w14:textId="45F0328A" w:rsidR="002A533C" w:rsidRDefault="002A533C" w:rsidP="003C301E">
      <w:hyperlink r:id="rId31" w:history="1">
        <w:r w:rsidRPr="00817190">
          <w:rPr>
            <w:rStyle w:val="Hyperlink"/>
          </w:rPr>
          <w:t>https://photolab.londondrugs.com/</w:t>
        </w:r>
      </w:hyperlink>
    </w:p>
    <w:p w14:paraId="2ACFAEC0" w14:textId="0DE1314F" w:rsidR="002A533C" w:rsidRDefault="002A533C" w:rsidP="003C301E">
      <w:r>
        <w:t>Example prints:</w:t>
      </w:r>
    </w:p>
    <w:p w14:paraId="32D261C3" w14:textId="5E4987EB" w:rsidR="002A533C" w:rsidRPr="00D70D02" w:rsidRDefault="002A533C" w:rsidP="003C301E">
      <w:r>
        <w:rPr>
          <w:noProof/>
        </w:rPr>
        <w:drawing>
          <wp:inline distT="0" distB="0" distL="0" distR="0" wp14:anchorId="653CF2BB" wp14:editId="1E9BE915">
            <wp:extent cx="4436745" cy="3573145"/>
            <wp:effectExtent l="0" t="0" r="1905" b="8255"/>
            <wp:docPr id="9" name="Picture 9" descr="Abstract Minimalist Landscape Wall Art Prints 8x10 - Set of 6 Modern  Aesthetic Mountain Wall Art Posters | Minimal Geometric Nature Paintings  for Living Room Entryway Bedroom Office | UNFRAMED : Amazon.ca: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stract Minimalist Landscape Wall Art Prints 8x10 - Set of 6 Modern  Aesthetic Mountain Wall Art Posters | Minimal Geometric Nature Paintings  for Living Room Entryway Bedroom Office | UNFRAMED : Amazon.ca: Hom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533C" w:rsidRPr="00D70D02" w:rsidSect="00DF027C">
      <w:headerReference w:type="default" r:id="rId33"/>
      <w:footerReference w:type="default" r:id="rId34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475BE" w14:textId="77777777" w:rsidR="007273D8" w:rsidRDefault="007273D8">
      <w:r>
        <w:separator/>
      </w:r>
    </w:p>
    <w:p w14:paraId="4545CE18" w14:textId="77777777" w:rsidR="007273D8" w:rsidRDefault="007273D8"/>
  </w:endnote>
  <w:endnote w:type="continuationSeparator" w:id="0">
    <w:p w14:paraId="7EC734CF" w14:textId="77777777" w:rsidR="007273D8" w:rsidRDefault="007273D8">
      <w:r>
        <w:continuationSeparator/>
      </w:r>
    </w:p>
    <w:p w14:paraId="3B41E74E" w14:textId="77777777" w:rsidR="007273D8" w:rsidRDefault="007273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0EB81C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9B9B735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226CC" w14:textId="77777777" w:rsidR="007273D8" w:rsidRDefault="007273D8">
      <w:r>
        <w:separator/>
      </w:r>
    </w:p>
    <w:p w14:paraId="6BA752AC" w14:textId="77777777" w:rsidR="007273D8" w:rsidRDefault="007273D8"/>
  </w:footnote>
  <w:footnote w:type="continuationSeparator" w:id="0">
    <w:p w14:paraId="73FDD387" w14:textId="77777777" w:rsidR="007273D8" w:rsidRDefault="007273D8">
      <w:r>
        <w:continuationSeparator/>
      </w:r>
    </w:p>
    <w:p w14:paraId="6BA8E205" w14:textId="77777777" w:rsidR="007273D8" w:rsidRDefault="007273D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6C859181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9F2391B" w14:textId="77777777" w:rsidR="00D077E9" w:rsidRDefault="00D077E9">
          <w:pPr>
            <w:pStyle w:val="Header"/>
          </w:pPr>
        </w:p>
      </w:tc>
    </w:tr>
  </w:tbl>
  <w:p w14:paraId="5B2BF3C1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45DD0"/>
    <w:multiLevelType w:val="hybridMultilevel"/>
    <w:tmpl w:val="6EF8C27E"/>
    <w:lvl w:ilvl="0" w:tplc="5C466A7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9FC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A533C"/>
    <w:rsid w:val="002B0BF4"/>
    <w:rsid w:val="002F51F5"/>
    <w:rsid w:val="00312137"/>
    <w:rsid w:val="00330359"/>
    <w:rsid w:val="0033762F"/>
    <w:rsid w:val="00361413"/>
    <w:rsid w:val="00366C7E"/>
    <w:rsid w:val="00384EA3"/>
    <w:rsid w:val="003A39A1"/>
    <w:rsid w:val="003C2191"/>
    <w:rsid w:val="003C301E"/>
    <w:rsid w:val="003D3863"/>
    <w:rsid w:val="004110DE"/>
    <w:rsid w:val="0044085A"/>
    <w:rsid w:val="004B21A5"/>
    <w:rsid w:val="005037F0"/>
    <w:rsid w:val="00516A86"/>
    <w:rsid w:val="005275F6"/>
    <w:rsid w:val="00572102"/>
    <w:rsid w:val="005F1BB0"/>
    <w:rsid w:val="00656C4D"/>
    <w:rsid w:val="006A7FEA"/>
    <w:rsid w:val="006E5716"/>
    <w:rsid w:val="007273D8"/>
    <w:rsid w:val="007302B3"/>
    <w:rsid w:val="00730733"/>
    <w:rsid w:val="00730E3A"/>
    <w:rsid w:val="00736AAF"/>
    <w:rsid w:val="00752097"/>
    <w:rsid w:val="00765B2A"/>
    <w:rsid w:val="00783A34"/>
    <w:rsid w:val="007C6B52"/>
    <w:rsid w:val="007D16C5"/>
    <w:rsid w:val="008133E1"/>
    <w:rsid w:val="00862FE4"/>
    <w:rsid w:val="0086389A"/>
    <w:rsid w:val="0087605E"/>
    <w:rsid w:val="008969FC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8489E"/>
    <w:rsid w:val="00AC29F3"/>
    <w:rsid w:val="00B231E5"/>
    <w:rsid w:val="00BC780B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6104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05E99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600BE3"/>
  <w15:docId w15:val="{98F834D1-8176-491C-8A73-FBFC10E2E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752097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209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2B0B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medium.com/@dailyfire/pure-css-parallax-simple-tricks-da102d0ffdb9" TargetMode="External"/><Relationship Id="rId26" Type="http://schemas.openxmlformats.org/officeDocument/2006/relationships/hyperlink" Target="https://help.redbubble.com/hc/en-us/articles/202270799-How-much-do-I-earn-from-my-sales-" TargetMode="External"/><Relationship Id="rId21" Type="http://schemas.openxmlformats.org/officeDocument/2006/relationships/hyperlink" Target="https://zyro.com/blog/artist-portfolio-website-examples/" TargetMode="External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www.w3schools.com/howto/howto_css_parallax.asp" TargetMode="External"/><Relationship Id="rId25" Type="http://schemas.openxmlformats.org/officeDocument/2006/relationships/hyperlink" Target="https://www.michaelessek.com/sell-on-redbubble/#:~:text=By%20default%2C%20Redbubble%20sets%20the%20artist%20margin%20to%2020%25" TargetMode="External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booooooom.com/2017/09/06/19-art-portfolio-examples-for-inspiration/" TargetMode="External"/><Relationship Id="rId29" Type="http://schemas.openxmlformats.org/officeDocument/2006/relationships/hyperlink" Target="https://printbest.com/blog/11-products-that-artists-are-making-money-with-in-2021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adamenfroy.com/how-to-sell-on-etsy" TargetMode="External"/><Relationship Id="rId32" Type="http://schemas.openxmlformats.org/officeDocument/2006/relationships/image" Target="media/image12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redbubble.com/" TargetMode="External"/><Relationship Id="rId28" Type="http://schemas.openxmlformats.org/officeDocument/2006/relationships/hyperlink" Target="https://www.redbubble.com/" TargetMode="External"/><Relationship Id="rId36" Type="http://schemas.openxmlformats.org/officeDocument/2006/relationships/glossaryDocument" Target="glossary/document.xml"/><Relationship Id="rId10" Type="http://schemas.openxmlformats.org/officeDocument/2006/relationships/image" Target="media/image4.jpeg"/><Relationship Id="rId19" Type="http://schemas.openxmlformats.org/officeDocument/2006/relationships/hyperlink" Target="https://www.pixpa.com/blog/artist-portfolio-websites" TargetMode="External"/><Relationship Id="rId31" Type="http://schemas.openxmlformats.org/officeDocument/2006/relationships/hyperlink" Target="https://photolab.londondrug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1.png"/><Relationship Id="rId27" Type="http://schemas.openxmlformats.org/officeDocument/2006/relationships/hyperlink" Target="https://www.quora.com/What-percentage-does-Redbubble-take" TargetMode="External"/><Relationship Id="rId30" Type="http://schemas.openxmlformats.org/officeDocument/2006/relationships/hyperlink" Target="https://www.etsy.com/listing/981130694/mp100-slice-of-life-post-cards?ref=shop_home_recs_2&amp;crt=1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R\AppData\Local\Microsoft\Office\16.0\DTS\en-US%7b9CF609BB-8F36-4BBB-B9AA-6AD1E94FAF4A%7d\%7bFFC27426-2476-4D32-BD99-463ECA693B28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140F89E1969488A936337B447BAC9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5014AF-315B-491E-961A-7508AD23017B}"/>
      </w:docPartPr>
      <w:docPartBody>
        <w:p w:rsidR="007E4146" w:rsidRDefault="00666B9D">
          <w:pPr>
            <w:pStyle w:val="4140F89E1969488A936337B447BAC9B2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February 20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4BA413F7D93A46AFA047F35B2B2941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5E7C1D-67B0-4E72-89EB-1B3D7C99FA27}"/>
      </w:docPartPr>
      <w:docPartBody>
        <w:p w:rsidR="007E4146" w:rsidRDefault="00666B9D">
          <w:pPr>
            <w:pStyle w:val="4BA413F7D93A46AFA047F35B2B2941D9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B9D"/>
    <w:rsid w:val="000D42A1"/>
    <w:rsid w:val="00666B9D"/>
    <w:rsid w:val="007E4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4140F89E1969488A936337B447BAC9B2">
    <w:name w:val="4140F89E1969488A936337B447BAC9B2"/>
  </w:style>
  <w:style w:type="paragraph" w:customStyle="1" w:styleId="4BA413F7D93A46AFA047F35B2B2941D9">
    <w:name w:val="4BA413F7D93A46AFA047F35B2B2941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{FFC27426-2476-4D32-BD99-463ECA693B28}tf16392850_win32.dotx</Template>
  <TotalTime>149</TotalTime>
  <Pages>7</Pages>
  <Words>694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SR</dc:creator>
  <cp:keywords/>
  <cp:lastModifiedBy>SR</cp:lastModifiedBy>
  <cp:revision>2</cp:revision>
  <cp:lastPrinted>2006-08-01T17:47:00Z</cp:lastPrinted>
  <dcterms:created xsi:type="dcterms:W3CDTF">2022-02-21T04:43:00Z</dcterms:created>
  <dcterms:modified xsi:type="dcterms:W3CDTF">2022-02-23T04:14:00Z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